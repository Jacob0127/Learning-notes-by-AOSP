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EBFD0">
      <w:pP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default" w:ascii="Courier New" w:hAnsi="Courier New" w:cs="Courier New"/>
          <w:b/>
          <w:bCs/>
          <w:sz w:val="36"/>
          <w:szCs w:val="36"/>
          <w:lang w:val="en-US" w:eastAsia="zh-CN"/>
        </w:rPr>
        <w:t>Win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网络映射</w:t>
      </w:r>
    </w:p>
    <w:p w14:paraId="6DC44958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在</w:t>
      </w:r>
      <w:r>
        <w:rPr>
          <w:rFonts w:hint="default" w:ascii="Courier New" w:hAnsi="Courier New" w:eastAsia="宋体" w:cs="Courier New"/>
          <w:sz w:val="28"/>
          <w:szCs w:val="28"/>
          <w:lang w:val="en-US" w:eastAsia="zh-CN"/>
        </w:rPr>
        <w:t>Windows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中映射网络驱动器可以方便地访问局域网内的共享文件夹，提升文件管理的效率。</w:t>
      </w:r>
    </w:p>
    <w:p w14:paraId="7213E6BA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51FC3F53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在文件资源管理器“此电脑”页面，点击左上方“计算机”选项，点击“映射网络驱动器”，在“文件夹”输入框内填入要映射的文件地址（如：</w:t>
      </w:r>
      <w:r>
        <w:rPr>
          <w:rFonts w:hint="default" w:ascii="Courier New" w:hAnsi="Courier New" w:eastAsia="宋体" w:cs="Courier New"/>
          <w:sz w:val="24"/>
          <w:szCs w:val="24"/>
          <w:lang w:val="en-US" w:eastAsia="zh-CN"/>
        </w:rPr>
        <w:t>\\192.168.5.173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），点击“浏览”，选中要映射的文件地址，输入“用户名”和“密码”，点击“确定”。</w:t>
      </w:r>
    </w:p>
    <w:p w14:paraId="1FC309CE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4E6FC58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Courier New" w:hAnsi="Courier New" w:eastAsia="宋体" w:cs="Courier New"/>
          <w:sz w:val="24"/>
          <w:szCs w:val="24"/>
          <w:lang w:val="en-US" w:eastAsia="zh-CN"/>
        </w:rPr>
        <w:t>Win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在网络映射中找不到要映射的地址、文件:</w:t>
      </w:r>
    </w:p>
    <w:p w14:paraId="3878D22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"https://www.cnblogs.com/ny-wmq/p/18940149"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Windows共享文件夹及网络映射盘问</w:t>
      </w:r>
      <w:bookmarkStart w:id="0" w:name="_GoBack"/>
      <w:bookmarkEnd w:id="0"/>
      <w:r>
        <w:rPr>
          <w:rStyle w:val="14"/>
          <w:rFonts w:ascii="宋体" w:hAnsi="宋体" w:eastAsia="宋体" w:cs="宋体"/>
          <w:sz w:val="24"/>
          <w:szCs w:val="24"/>
        </w:rPr>
        <w:t>题汇总 - 感冒药啊 - 博客园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25B58B0"/>
    <w:rsid w:val="07011CC2"/>
    <w:rsid w:val="07644792"/>
    <w:rsid w:val="09284798"/>
    <w:rsid w:val="0F2B6FD9"/>
    <w:rsid w:val="183C240D"/>
    <w:rsid w:val="1AA24D9F"/>
    <w:rsid w:val="28DA2E89"/>
    <w:rsid w:val="2A4254F9"/>
    <w:rsid w:val="2BEC03EA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E624A19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FollowedHyperlink"/>
    <w:basedOn w:val="13"/>
    <w:uiPriority w:val="0"/>
    <w:rPr>
      <w:color w:val="800080"/>
      <w:u w:val="single"/>
    </w:rPr>
  </w:style>
  <w:style w:type="character" w:styleId="15">
    <w:name w:val="Hyperlink"/>
    <w:basedOn w:val="1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193</Words>
  <Characters>223</Characters>
  <Lines>0</Lines>
  <Paragraphs>0</Paragraphs>
  <TotalTime>12</TotalTime>
  <ScaleCrop>false</ScaleCrop>
  <LinksUpToDate>false</LinksUpToDate>
  <CharactersWithSpaces>227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admin34</dc:creator>
  <cp:lastModifiedBy>祈风翊羽</cp:lastModifiedBy>
  <dcterms:modified xsi:type="dcterms:W3CDTF">2025-09-17T08:25:57Z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eyJoZGlkIjoiYjI3Y2JjNTIxYzIyOGI1Y2Q3ODRhZThjYmZiZmFkZTUiLCJ1c2VySWQiOiI4NTUyOTA1ODcifQ==</vt:lpwstr>
  </property>
  <property fmtid="{D5CDD505-2E9C-101B-9397-08002B2CF9AE}" pid="6" name="ICV">
    <vt:lpwstr>76610F1BC1754DE7B48BAAA6FB81794F_12</vt:lpwstr>
  </property>
</Properties>
</file>